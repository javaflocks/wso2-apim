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AF767" w14:textId="7EA71108" w:rsidR="005C6D45" w:rsidRDefault="00E3248C" w:rsidP="00E3248C">
      <w:pPr>
        <w:pStyle w:val="Heading6"/>
        <w:jc w:val="center"/>
        <w:rPr>
          <w:lang w:val="en-GB"/>
        </w:rPr>
      </w:pPr>
      <w:r>
        <w:rPr>
          <w:lang w:val="en-GB"/>
        </w:rPr>
        <w:t>API Manager Configuration with API Analytics</w:t>
      </w:r>
    </w:p>
    <w:p w14:paraId="6A456A72" w14:textId="04119213" w:rsidR="00E3248C" w:rsidRDefault="00E3248C" w:rsidP="00E3248C">
      <w:pPr>
        <w:rPr>
          <w:lang w:val="en-GB"/>
        </w:rPr>
      </w:pPr>
    </w:p>
    <w:p w14:paraId="311DA3A4" w14:textId="126D8545" w:rsidR="00E3248C" w:rsidRDefault="00E3248C" w:rsidP="00E3248C">
      <w:pPr>
        <w:rPr>
          <w:lang w:val="en-GB"/>
        </w:rPr>
      </w:pPr>
      <w:r>
        <w:rPr>
          <w:lang w:val="en-GB"/>
        </w:rPr>
        <w:t>Steps To configure API Manager with API Analytics:</w:t>
      </w:r>
    </w:p>
    <w:p w14:paraId="0E9E668F" w14:textId="3DB7D7B8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Download APIM 3.1 and Same Analytics from WSO2 Product Website.</w:t>
      </w:r>
    </w:p>
    <w:p w14:paraId="50DB8DAD" w14:textId="6A84AEC3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hyperlink r:id="rId11" w:history="1">
        <w:r w:rsidRPr="00A770F8">
          <w:rPr>
            <w:rStyle w:val="Hyperlink"/>
            <w:lang w:val="en-GB"/>
          </w:rPr>
          <w:t>https://wso2.com/api-management/previous-releases/</w:t>
        </w:r>
      </w:hyperlink>
    </w:p>
    <w:p w14:paraId="5B5AFCFD" w14:textId="19B003E1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noProof/>
        </w:rPr>
        <w:drawing>
          <wp:inline distT="0" distB="0" distL="0" distR="0" wp14:anchorId="3C6C85FD" wp14:editId="6E82597D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7EC5" w14:textId="270C6828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Extract Products in One directory as below screenshot.</w:t>
      </w:r>
    </w:p>
    <w:p w14:paraId="22047C55" w14:textId="62861FD1" w:rsidR="00E3248C" w:rsidRDefault="00E3248C" w:rsidP="00E3248C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554BA17" wp14:editId="74650538">
            <wp:extent cx="5943600" cy="22637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731C" w14:textId="16DF641F" w:rsidR="00E3248C" w:rsidRDefault="00E3248C" w:rsidP="00E3248C">
      <w:pPr>
        <w:pStyle w:val="ListParagraph"/>
        <w:rPr>
          <w:lang w:val="en-GB"/>
        </w:rPr>
      </w:pPr>
    </w:p>
    <w:p w14:paraId="1310A489" w14:textId="2C189514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Go to APIM_HOME/repository/conf/  and edit deployment.toml file</w:t>
      </w:r>
    </w:p>
    <w:p w14:paraId="461BFBE7" w14:textId="0A15162D" w:rsidR="00E3248C" w:rsidRDefault="00E3248C" w:rsidP="00E3248C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F93283" wp14:editId="4350B3F8">
            <wp:extent cx="594360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7118" w14:textId="303BCC3C" w:rsidR="00E3248C" w:rsidRDefault="00E3248C" w:rsidP="00E3248C">
      <w:pPr>
        <w:pStyle w:val="ListParagraph"/>
        <w:rPr>
          <w:lang w:val="en-GB"/>
        </w:rPr>
      </w:pPr>
    </w:p>
    <w:p w14:paraId="0116E0C2" w14:textId="2FA356C4" w:rsidR="00E3248C" w:rsidRDefault="00E3248C" w:rsidP="00E3248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Make below parameter changes as </w:t>
      </w:r>
    </w:p>
    <w:p w14:paraId="19CA2FB2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[apim.analytics]</w:t>
      </w:r>
    </w:p>
    <w:p w14:paraId="7C94839F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enable = true</w:t>
      </w:r>
    </w:p>
    <w:p w14:paraId="688A614C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store_api_url = "https://localhost:7444"</w:t>
      </w:r>
    </w:p>
    <w:p w14:paraId="1FC3883D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username = "$ref{super_admin.username}"</w:t>
      </w:r>
    </w:p>
    <w:p w14:paraId="2B4E47A8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password = "$ref{super_admin.password}"</w:t>
      </w:r>
    </w:p>
    <w:p w14:paraId="751FB40C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event_publisher_type = "default"</w:t>
      </w:r>
    </w:p>
    <w:p w14:paraId="5C4B1D27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event_publisher_impl = "org.wso2.carbon.apimgt.usage.publisher.APIMgtUsageDataBridgeDataPublisher"</w:t>
      </w:r>
    </w:p>
    <w:p w14:paraId="48AA577B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publish_response_size = true</w:t>
      </w:r>
    </w:p>
    <w:p w14:paraId="49EADC41" w14:textId="77777777" w:rsidR="00E3248C" w:rsidRP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receiver_username = "$ref{super_admin.username}"</w:t>
      </w:r>
    </w:p>
    <w:p w14:paraId="28447924" w14:textId="5F86FFB0" w:rsidR="00E3248C" w:rsidRDefault="00E3248C" w:rsidP="00E3248C">
      <w:pPr>
        <w:pStyle w:val="ListParagraph"/>
        <w:rPr>
          <w:lang w:val="en-GB"/>
        </w:rPr>
      </w:pPr>
      <w:r w:rsidRPr="00E3248C">
        <w:rPr>
          <w:lang w:val="en-GB"/>
        </w:rPr>
        <w:t>receiver_password = "$ref{super_admin.password}"</w:t>
      </w:r>
    </w:p>
    <w:p w14:paraId="590BF98C" w14:textId="3B715E4E" w:rsidR="00E3248C" w:rsidRDefault="00E3248C" w:rsidP="00E3248C">
      <w:pPr>
        <w:pStyle w:val="ListParagraph"/>
        <w:rPr>
          <w:lang w:val="en-GB"/>
        </w:rPr>
      </w:pPr>
    </w:p>
    <w:p w14:paraId="073BA623" w14:textId="5464FFE8" w:rsidR="00E3248C" w:rsidRDefault="00E3248C" w:rsidP="00E3248C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8A8199" wp14:editId="6FA0FBE8">
            <wp:extent cx="5943600" cy="582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7D4" w14:textId="2946E010" w:rsidR="002F62B4" w:rsidRDefault="002F62B4" w:rsidP="00E3248C">
      <w:pPr>
        <w:pStyle w:val="ListParagraph"/>
        <w:rPr>
          <w:lang w:val="en-GB"/>
        </w:rPr>
      </w:pPr>
    </w:p>
    <w:p w14:paraId="1F0EA041" w14:textId="51F5E64A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Save and Close it.</w:t>
      </w:r>
    </w:p>
    <w:p w14:paraId="61907AAD" w14:textId="1F176B4F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Go to API_ANALYTICS_HOME/conf/dashboard/ and edit file deployment.yaml as below</w:t>
      </w:r>
    </w:p>
    <w:p w14:paraId="5B631D5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################################################################################</w:t>
      </w:r>
    </w:p>
    <w:p w14:paraId="046944E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Copyright (c) 2017, WSO2 Inc. (http://www.wso2.org) All Rights Reserved</w:t>
      </w:r>
    </w:p>
    <w:p w14:paraId="5584675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</w:t>
      </w:r>
    </w:p>
    <w:p w14:paraId="537E761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Licensed under the Apache License, Version 2.0 (the \"License\");</w:t>
      </w:r>
    </w:p>
    <w:p w14:paraId="3585FEC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you may not use this file except in compliance with the License.</w:t>
      </w:r>
    </w:p>
    <w:p w14:paraId="708B82F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You may obtain a copy of the License at</w:t>
      </w:r>
    </w:p>
    <w:p w14:paraId="332B13F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</w:t>
      </w:r>
    </w:p>
    <w:p w14:paraId="16A8EDF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>#   http://www.apache.org/licenses/LICENSE-2.0</w:t>
      </w:r>
    </w:p>
    <w:p w14:paraId="69BE59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</w:t>
      </w:r>
    </w:p>
    <w:p w14:paraId="466D06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Unless required by applicable law or agreed to in writing, software</w:t>
      </w:r>
    </w:p>
    <w:p w14:paraId="5FA4DDB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distributed under the License is distributed on an \"AS IS\" BASIS,</w:t>
      </w:r>
    </w:p>
    <w:p w14:paraId="52DB171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WITHOUT WARRANTIES OR CONDITIONS OF ANY KIND, either express or implied.</w:t>
      </w:r>
    </w:p>
    <w:p w14:paraId="3A11A42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See the License for the specific language governing permissions and</w:t>
      </w:r>
    </w:p>
    <w:p w14:paraId="51D2202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  limitations under the License.</w:t>
      </w:r>
    </w:p>
    <w:p w14:paraId="0527C79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################################################################################</w:t>
      </w:r>
    </w:p>
    <w:p w14:paraId="6221B743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42806E6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Carbon Configuration Parameters</w:t>
      </w:r>
    </w:p>
    <w:p w14:paraId="5417BF2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wso2.carbon:</w:t>
      </w:r>
    </w:p>
    <w:p w14:paraId="2E0C35C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type: wso2-apim-analytics</w:t>
      </w:r>
    </w:p>
    <w:p w14:paraId="2578A0A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value to uniquely identify a server</w:t>
      </w:r>
    </w:p>
    <w:p w14:paraId="1FB84D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id: wso2-am-analytics</w:t>
      </w:r>
    </w:p>
    <w:p w14:paraId="7C74E89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server name</w:t>
      </w:r>
    </w:p>
    <w:p w14:paraId="2C0C131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name: WSO2 API Manager Analytics Server</w:t>
      </w:r>
    </w:p>
    <w:p w14:paraId="66454D9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enable/disable hostname verifier</w:t>
      </w:r>
    </w:p>
    <w:p w14:paraId="0BBDA95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hostnameVerificationEnabled: true</w:t>
      </w:r>
    </w:p>
    <w:p w14:paraId="061542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ports used by this server</w:t>
      </w:r>
    </w:p>
    <w:p w14:paraId="78AA92F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ports:</w:t>
      </w:r>
    </w:p>
    <w:p w14:paraId="42D45A6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# port offset</w:t>
      </w:r>
    </w:p>
    <w:p w14:paraId="679D116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offset: 3</w:t>
      </w:r>
    </w:p>
    <w:p w14:paraId="0FB2BE5F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573DFD5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Configuration used for the databridge communication</w:t>
      </w:r>
    </w:p>
    <w:p w14:paraId="002C6FE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databridge.config:</w:t>
      </w:r>
    </w:p>
    <w:p w14:paraId="43CE02C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No of worker threads to consume events</w:t>
      </w:r>
    </w:p>
    <w:p w14:paraId="514E656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47956DC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workerThreads: 10</w:t>
      </w:r>
    </w:p>
    <w:p w14:paraId="4AA2003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Maximum amount of messages that can be queued internally in MB</w:t>
      </w:r>
    </w:p>
    <w:p w14:paraId="43EF98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59AAC78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maxEventBufferCapacity: 10000000</w:t>
      </w:r>
    </w:p>
    <w:p w14:paraId="07B66F9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Queue size; the maximum number of events that can be stored in the queue</w:t>
      </w:r>
    </w:p>
    <w:p w14:paraId="7CE31DD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2FFC86D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eventBufferSize: 2000</w:t>
      </w:r>
    </w:p>
    <w:p w14:paraId="05CEAA5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Keystore file path</w:t>
      </w:r>
    </w:p>
    <w:p w14:paraId="6468E40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2701C5E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keyStoreLocation : ${sys:carbon.home}/resources/security/wso2carbon.jks</w:t>
      </w:r>
    </w:p>
    <w:p w14:paraId="0A11059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Keystore password</w:t>
      </w:r>
    </w:p>
    <w:p w14:paraId="4A0FEB7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5FC9E36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keyStorePassword : wso2carbon</w:t>
      </w:r>
    </w:p>
    <w:p w14:paraId="5F254A0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Session Timeout value in mins</w:t>
      </w:r>
    </w:p>
    <w:p w14:paraId="349581B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669E833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clientTimeoutMin: 30</w:t>
      </w:r>
    </w:p>
    <w:p w14:paraId="6A1D2CE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Data receiver configurations</w:t>
      </w:r>
    </w:p>
    <w:p w14:paraId="7C51464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5502FFB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dataReceivers:</w:t>
      </w:r>
    </w:p>
    <w:p w14:paraId="6F19FAF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</w:t>
      </w:r>
    </w:p>
    <w:p w14:paraId="52BD68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# Data receiver configuration</w:t>
      </w:r>
    </w:p>
    <w:p w14:paraId="4751E11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dataReceiver:</w:t>
      </w:r>
    </w:p>
    <w:p w14:paraId="2B35BE7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receiver type</w:t>
      </w:r>
    </w:p>
    <w:p w14:paraId="47D7FBF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43EB44A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Thrift</w:t>
      </w:r>
    </w:p>
    <w:p w14:paraId="33B5541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receiver properties</w:t>
      </w:r>
    </w:p>
    <w:p w14:paraId="4E67001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properties:</w:t>
      </w:r>
    </w:p>
    <w:p w14:paraId="607C66F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tcpPort: '7611'</w:t>
      </w:r>
    </w:p>
    <w:p w14:paraId="1F8743C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sslPort: '7711'</w:t>
      </w:r>
    </w:p>
    <w:p w14:paraId="233F597F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505925D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</w:t>
      </w:r>
    </w:p>
    <w:p w14:paraId="070CA41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# Data receiver configuration</w:t>
      </w:r>
    </w:p>
    <w:p w14:paraId="0B00903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dataReceiver:</w:t>
      </w:r>
    </w:p>
    <w:p w14:paraId="2FA8E00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receiver type</w:t>
      </w:r>
    </w:p>
    <w:p w14:paraId="7CA81F4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58C598E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Binary</w:t>
      </w:r>
    </w:p>
    <w:p w14:paraId="2F86A35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receiver properties</w:t>
      </w:r>
    </w:p>
    <w:p w14:paraId="5B36066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properties:</w:t>
      </w:r>
    </w:p>
    <w:p w14:paraId="42A021D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tcpPort: '9611'</w:t>
      </w:r>
    </w:p>
    <w:p w14:paraId="143F041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sslPort: '9711'</w:t>
      </w:r>
    </w:p>
    <w:p w14:paraId="508C5E5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tcpReceiverThreadPoolSize: '100'</w:t>
      </w:r>
    </w:p>
    <w:p w14:paraId="340BF8B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sslReceiverThreadPoolSize: '100'</w:t>
      </w:r>
    </w:p>
    <w:p w14:paraId="4A5228E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hostName: 0.0.0.0</w:t>
      </w:r>
    </w:p>
    <w:p w14:paraId="4CF8E3C3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03469D9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Configuration of the Data Agents - to publish events through databridge</w:t>
      </w:r>
    </w:p>
    <w:p w14:paraId="4719477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data.agent.config:</w:t>
      </w:r>
    </w:p>
    <w:p w14:paraId="2FD8236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Data agent configurations</w:t>
      </w:r>
    </w:p>
    <w:p w14:paraId="11D348F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THIS IS A MANDATORY FIELD</w:t>
      </w:r>
    </w:p>
    <w:p w14:paraId="71A1F83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agents:</w:t>
      </w:r>
    </w:p>
    <w:p w14:paraId="6DBBB4A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</w:t>
      </w:r>
    </w:p>
    <w:p w14:paraId="550DB1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# Data agent configuration</w:t>
      </w:r>
    </w:p>
    <w:p w14:paraId="0964FE7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agentConfiguration:</w:t>
      </w:r>
    </w:p>
    <w:p w14:paraId="0282771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      # Data agent name</w:t>
      </w:r>
    </w:p>
    <w:p w14:paraId="62207E9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13A5EFC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Thrift</w:t>
      </w:r>
    </w:p>
    <w:p w14:paraId="5FED871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endpoint class</w:t>
      </w:r>
    </w:p>
    <w:p w14:paraId="3664E56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57C1B56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dataEndpointClass: org.wso2.carbon.databridge.agent.endpoint.thrift.ThriftDataEndpoint</w:t>
      </w:r>
    </w:p>
    <w:p w14:paraId="3D58019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publisher strategy</w:t>
      </w:r>
    </w:p>
    <w:p w14:paraId="7442A06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publishingStrategy: async</w:t>
      </w:r>
    </w:p>
    <w:p w14:paraId="3B115ED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Trust store path</w:t>
      </w:r>
    </w:p>
    <w:p w14:paraId="247172C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trustStorePath: '${sys:carbon.home}/resources/security/client-truststore.jks'</w:t>
      </w:r>
    </w:p>
    <w:p w14:paraId="2F4DB1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Trust store password</w:t>
      </w:r>
    </w:p>
    <w:p w14:paraId="52923C7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trustStorePassword: 'wso2carbon'</w:t>
      </w:r>
    </w:p>
    <w:p w14:paraId="4F25D75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Queue Size</w:t>
      </w:r>
    </w:p>
    <w:p w14:paraId="79C36DC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queueSize: 32768</w:t>
      </w:r>
    </w:p>
    <w:p w14:paraId="5957ACE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Batch Size</w:t>
      </w:r>
    </w:p>
    <w:p w14:paraId="139127E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batchSize: 200</w:t>
      </w:r>
    </w:p>
    <w:p w14:paraId="42B4D12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Core pool size</w:t>
      </w:r>
    </w:p>
    <w:p w14:paraId="2DC80E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corePoolSize: 1</w:t>
      </w:r>
    </w:p>
    <w:p w14:paraId="6ED19B8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Socket timeout in milliseconds</w:t>
      </w:r>
    </w:p>
    <w:p w14:paraId="7A47E6E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socketTimeoutMS: 30000</w:t>
      </w:r>
    </w:p>
    <w:p w14:paraId="3371FE9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Maximum pool size</w:t>
      </w:r>
    </w:p>
    <w:p w14:paraId="373FC1A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maxPoolSize: 1</w:t>
      </w:r>
    </w:p>
    <w:p w14:paraId="23F4769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Keep alive time in pool</w:t>
      </w:r>
    </w:p>
    <w:p w14:paraId="74753ED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keepAliveTimeInPool: 20</w:t>
      </w:r>
    </w:p>
    <w:p w14:paraId="50F79CD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Reconnection interval</w:t>
      </w:r>
    </w:p>
    <w:p w14:paraId="464981F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reconnectionInterval: 30</w:t>
      </w:r>
    </w:p>
    <w:p w14:paraId="0D0B6C4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 transport pool size</w:t>
      </w:r>
    </w:p>
    <w:p w14:paraId="0A456BD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maxTransportPoolSize: 250</w:t>
      </w:r>
    </w:p>
    <w:p w14:paraId="244793C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 idle connections</w:t>
      </w:r>
    </w:p>
    <w:p w14:paraId="68FC8C8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maxIdleConnections: 250</w:t>
      </w:r>
    </w:p>
    <w:p w14:paraId="3BA9394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Eviction time interval</w:t>
      </w:r>
    </w:p>
    <w:p w14:paraId="6607C8F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evictionTimePeriod: 5500</w:t>
      </w:r>
    </w:p>
    <w:p w14:paraId="53B47F1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Min idle time in pool</w:t>
      </w:r>
    </w:p>
    <w:p w14:paraId="4E7CA8B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minIdleTimeInPool: 5000</w:t>
      </w:r>
    </w:p>
    <w:p w14:paraId="1F623F8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max transport pool size</w:t>
      </w:r>
    </w:p>
    <w:p w14:paraId="172B712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secureMaxTransportPoolSize: 250</w:t>
      </w:r>
    </w:p>
    <w:p w14:paraId="78A1134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max idle connections</w:t>
      </w:r>
    </w:p>
    <w:p w14:paraId="566E4FE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secureMaxIdleConnections: 250</w:t>
      </w:r>
    </w:p>
    <w:p w14:paraId="60FC568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eviction time period</w:t>
      </w:r>
    </w:p>
    <w:p w14:paraId="4B8FDA9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    secureEvictionTimePeriod: 5500</w:t>
      </w:r>
    </w:p>
    <w:p w14:paraId="68C2E95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min idle time in pool</w:t>
      </w:r>
    </w:p>
    <w:p w14:paraId="187E97C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secureMinIdleTimeInPool: 5000</w:t>
      </w:r>
    </w:p>
    <w:p w14:paraId="4B92949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SSL enabled protocols</w:t>
      </w:r>
    </w:p>
    <w:p w14:paraId="515AA3F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sslEnabledProtocols: TLSv1.1,TLSv1.2</w:t>
      </w:r>
    </w:p>
    <w:p w14:paraId="1D512F6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Ciphers</w:t>
      </w:r>
    </w:p>
    <w:p w14:paraId="4E94086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ciphers: TLS_ECDHE_ECDSA_WITH_AES_128_CBC_SHA256,TLS_ECDHE_RSA_WITH_AES_128_CBC_SHA256,TLS_DHE_RSA_WITH_AES_128_CBC_SHA256,TLS_ECDHE_ECDSA_WITH_AES_128_CBC_SHA,TLS_ECDHE_RSA_WITH_AES_128_CBC_SHA,TLS_DHE_RSA_WITH_AES_128_CBC_SHA,TLS_ECDHE_ECDSA_WITH_AES_128_GCM_SHA256,TLS_ECDHE_RSA_WITH_AES_128_GCM_SHA256,TLS_DHE_RSA_WITH_AES_128_GCM_SHA256</w:t>
      </w:r>
    </w:p>
    <w:p w14:paraId="2013925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</w:t>
      </w:r>
    </w:p>
    <w:p w14:paraId="29E2DB0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# Data agent configuration</w:t>
      </w:r>
    </w:p>
    <w:p w14:paraId="7EFA05F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agentConfiguration:</w:t>
      </w:r>
    </w:p>
    <w:p w14:paraId="58C4C8A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agent name</w:t>
      </w:r>
    </w:p>
    <w:p w14:paraId="105361C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69DBBDD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Binary</w:t>
      </w:r>
    </w:p>
    <w:p w14:paraId="2E0F3FD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endpoint class</w:t>
      </w:r>
    </w:p>
    <w:p w14:paraId="1A12022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THIS IS A MANDATORY FIELD</w:t>
      </w:r>
    </w:p>
    <w:p w14:paraId="3FE9C8E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dataEndpointClass: org.wso2.carbon.databridge.agent.endpoint.binary.BinaryDataEndpoint</w:t>
      </w:r>
    </w:p>
    <w:p w14:paraId="06CDBA0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Data publisher strategy</w:t>
      </w:r>
    </w:p>
    <w:p w14:paraId="1D66BCD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publishingStrategy: async</w:t>
      </w:r>
    </w:p>
    <w:p w14:paraId="0968631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Trust store path</w:t>
      </w:r>
    </w:p>
    <w:p w14:paraId="04AD7BE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trustStorePath: '${sys:carbon.home}/resources/security/client-truststore.jks'</w:t>
      </w:r>
    </w:p>
    <w:p w14:paraId="0E767ED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Trust store password</w:t>
      </w:r>
    </w:p>
    <w:p w14:paraId="72ECF3F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trustStorePassword: 'wso2carbon'</w:t>
      </w:r>
    </w:p>
    <w:p w14:paraId="0758403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Queue Size</w:t>
      </w:r>
    </w:p>
    <w:p w14:paraId="5FA476F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queueSize: 32768</w:t>
      </w:r>
    </w:p>
    <w:p w14:paraId="4375AF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Batch Size</w:t>
      </w:r>
    </w:p>
    <w:p w14:paraId="14CD9D4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batchSize: 200</w:t>
      </w:r>
    </w:p>
    <w:p w14:paraId="2F17570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Core pool size</w:t>
      </w:r>
    </w:p>
    <w:p w14:paraId="2D7378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corePoolSize: 1</w:t>
      </w:r>
    </w:p>
    <w:p w14:paraId="41E8338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Socket timeout in milliseconds</w:t>
      </w:r>
    </w:p>
    <w:p w14:paraId="040C7C0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socketTimeoutMS: 30000</w:t>
      </w:r>
    </w:p>
    <w:p w14:paraId="6DFE2FA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Maximum pool size</w:t>
      </w:r>
    </w:p>
    <w:p w14:paraId="4B769B6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maxPoolSize: 1</w:t>
      </w:r>
    </w:p>
    <w:p w14:paraId="20342C1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Keep alive time in pool</w:t>
      </w:r>
    </w:p>
    <w:p w14:paraId="0C8B286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keepAliveTimeInPool: 20</w:t>
      </w:r>
    </w:p>
    <w:p w14:paraId="5199889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      # Reconnection interval</w:t>
      </w:r>
    </w:p>
    <w:p w14:paraId="0A1960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reconnectionInterval: 30</w:t>
      </w:r>
    </w:p>
    <w:p w14:paraId="0A8859C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 transport pool size</w:t>
      </w:r>
    </w:p>
    <w:p w14:paraId="2BE7FD3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maxTransportPoolSize: 250</w:t>
      </w:r>
    </w:p>
    <w:p w14:paraId="7DE9A7A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Max idle connections</w:t>
      </w:r>
    </w:p>
    <w:p w14:paraId="07D1A3D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maxIdleConnections: 250</w:t>
      </w:r>
    </w:p>
    <w:p w14:paraId="108801D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Eviction time interval</w:t>
      </w:r>
    </w:p>
    <w:p w14:paraId="4CBC7E6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evictionTimePeriod: 5500</w:t>
      </w:r>
    </w:p>
    <w:p w14:paraId="764A570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Min idle time in pool</w:t>
      </w:r>
    </w:p>
    <w:p w14:paraId="1CF9ECC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minIdleTimeInPool: 5000</w:t>
      </w:r>
    </w:p>
    <w:p w14:paraId="3AFC84F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max transport pool size</w:t>
      </w:r>
    </w:p>
    <w:p w14:paraId="04853A2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secureMaxTransportPoolSize: 250</w:t>
      </w:r>
    </w:p>
    <w:p w14:paraId="0614451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max idle connections</w:t>
      </w:r>
    </w:p>
    <w:p w14:paraId="52AAED7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secureMaxIdleConnections: 250</w:t>
      </w:r>
    </w:p>
    <w:p w14:paraId="026539A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eviction time period</w:t>
      </w:r>
    </w:p>
    <w:p w14:paraId="0061E82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secureEvictionTimePeriod: 5500</w:t>
      </w:r>
    </w:p>
    <w:p w14:paraId="4713FF4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Secure min idle time in pool</w:t>
      </w:r>
    </w:p>
    <w:p w14:paraId="65343E5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secureMinIdleTimeInPool: 5000</w:t>
      </w:r>
    </w:p>
    <w:p w14:paraId="2048887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SSL enabled protocols</w:t>
      </w:r>
    </w:p>
    <w:p w14:paraId="19A816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sslEnabledProtocols: TLSv1.1,TLSv1.2</w:t>
      </w:r>
    </w:p>
    <w:p w14:paraId="6075C01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# Ciphers</w:t>
      </w:r>
    </w:p>
    <w:p w14:paraId="20580EC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ciphers: TLS_ECDHE_ECDSA_WITH_AES_128_CBC_SHA256,TLS_ECDHE_RSA_WITH_AES_128_CBC_SHA256,TLS_DHE_RSA_WITH_AES_128_CBC_SHA256,TLS_ECDHE_ECDSA_WITH_AES_128_CBC_SHA,TLS_ECDHE_RSA_WITH_AES_128_CBC_SHA,TLS_DHE_RSA_WITH_AES_128_CBC_SHA,TLS_ECDHE_ECDSA_WITH_AES_128_GCM_SHA256,TLS_ECDHE_RSA_WITH_AES_128_GCM_SHA256,TLS_DHE_RSA_WITH_AES_128_GCM_SHA256</w:t>
      </w:r>
    </w:p>
    <w:p w14:paraId="6D3B8D88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20B17ED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Deployment configuration parameters</w:t>
      </w:r>
    </w:p>
    <w:p w14:paraId="545AB45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wso2.artifact.deployment:</w:t>
      </w:r>
    </w:p>
    <w:p w14:paraId="36C4A7E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# Scheduler update interval</w:t>
      </w:r>
    </w:p>
    <w:p w14:paraId="316AE56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updateInterval: 5</w:t>
      </w:r>
    </w:p>
    <w:p w14:paraId="6CF02E28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5527B12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HA Configuration</w:t>
      </w:r>
    </w:p>
    <w:p w14:paraId="6EC3684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state.persistence:</w:t>
      </w:r>
    </w:p>
    <w:p w14:paraId="5983459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enabled: false</w:t>
      </w:r>
    </w:p>
    <w:p w14:paraId="1C12039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intervalInMin: 1</w:t>
      </w:r>
    </w:p>
    <w:p w14:paraId="7A202E6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revisionsToKeep: 2</w:t>
      </w:r>
    </w:p>
    <w:p w14:paraId="3FA176B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persistenceStore: org.wso2.carbon.streaming.integrator.core.persistence.FileSystemPersistenceStore</w:t>
      </w:r>
    </w:p>
    <w:p w14:paraId="30534A9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config:</w:t>
      </w:r>
    </w:p>
    <w:p w14:paraId="0660E74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location: siddhi-app-persistence</w:t>
      </w:r>
    </w:p>
    <w:p w14:paraId="4E9594FD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5B8193F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Secure Vault Configuration</w:t>
      </w:r>
    </w:p>
    <w:p w14:paraId="15162D5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wso2.securevault:</w:t>
      </w:r>
    </w:p>
    <w:p w14:paraId="0ED64EC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secretRepository:</w:t>
      </w:r>
    </w:p>
    <w:p w14:paraId="4E99F36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type: org.wso2.carbon.secvault.repository.DefaultSecretRepository</w:t>
      </w:r>
    </w:p>
    <w:p w14:paraId="031B839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parameters:</w:t>
      </w:r>
    </w:p>
    <w:p w14:paraId="51943B8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privateKeyAlias: wso2carbon</w:t>
      </w:r>
    </w:p>
    <w:p w14:paraId="3EBBA32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keystoreLocation: ${sys:carbon.home}/resources/security/securevault.jks</w:t>
      </w:r>
    </w:p>
    <w:p w14:paraId="3F6FC1A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secretPropertiesFile: ${sys:carbon.home}/conf/${sys:wso2.runtime}/secrets.properties</w:t>
      </w:r>
    </w:p>
    <w:p w14:paraId="3D63ED8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masterKeyReader:</w:t>
      </w:r>
    </w:p>
    <w:p w14:paraId="3D9BCB5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type: org.wso2.carbon.secvault.reader.DefaultMasterKeyReader</w:t>
      </w:r>
    </w:p>
    <w:p w14:paraId="1CD512D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parameters:</w:t>
      </w:r>
    </w:p>
    <w:p w14:paraId="35407F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masterKeyReaderFile: ${sys:carbon.home}/conf/${sys:wso2.runtime}/master-keys.yaml</w:t>
      </w:r>
    </w:p>
    <w:p w14:paraId="0658B661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145967FB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44F6B94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 Data Sources Configuration</w:t>
      </w:r>
    </w:p>
    <w:p w14:paraId="482E183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wso2.datasources:</w:t>
      </w:r>
    </w:p>
    <w:p w14:paraId="2B636D1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dataSources:</w:t>
      </w:r>
    </w:p>
    <w:p w14:paraId="205BE76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Dashboard data source</w:t>
      </w:r>
    </w:p>
    <w:p w14:paraId="00C996D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 name: WSO2_DASHBOARD_DB</w:t>
      </w:r>
    </w:p>
    <w:p w14:paraId="50AD6F7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description: The datasource used for dashboard feature</w:t>
      </w:r>
    </w:p>
    <w:p w14:paraId="2899A6C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29A1273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jdbc/DASHBOARD_DB</w:t>
      </w:r>
    </w:p>
    <w:p w14:paraId="2669746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useJndiReference: true</w:t>
      </w:r>
    </w:p>
    <w:p w14:paraId="36A3084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27807CF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07477B1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5C499C8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'jdbc:h2:${sys:carbon.home}/wso2/${sys:wso2.runtime}/database/DASHBOARD_DB;IFEXISTS=TRUE;DB_CLOSE_ON_EXIT=FALSE;LOCK_TIMEOUT=60000;MVCC=TRUE'</w:t>
      </w:r>
    </w:p>
    <w:p w14:paraId="0F08022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4148453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0C94837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3884F57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20</w:t>
      </w:r>
    </w:p>
    <w:p w14:paraId="5FCA237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68BF2D0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093014A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1494343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</w:t>
      </w:r>
    </w:p>
    <w:p w14:paraId="14A3DF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- name: BUSINESS_RULES_DB</w:t>
      </w:r>
    </w:p>
    <w:p w14:paraId="6DC7A99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description: The datasource used for dashboard feature</w:t>
      </w:r>
    </w:p>
    <w:p w14:paraId="1FC1C7D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681D6A8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jdbc/BUSINESS_RULES_DB</w:t>
      </w:r>
    </w:p>
    <w:p w14:paraId="4B8CF04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useJndiReference: true</w:t>
      </w:r>
    </w:p>
    <w:p w14:paraId="78EA737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555D55E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78B4801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3FA1D2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'jdbc:h2:${sys:carbon.home}/wso2/${sys:wso2.runtime}/database/BUSINESS_RULES_DB;DB_CLOSE_ON_EXIT=FALSE;LOCK_TIMEOUT=60000;MVCC=TRUE'</w:t>
      </w:r>
    </w:p>
    <w:p w14:paraId="3E083B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5CE13CB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47E3A7B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03A6639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20</w:t>
      </w:r>
    </w:p>
    <w:p w14:paraId="2147433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45EB5B8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7122C76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5E49465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</w:t>
      </w:r>
    </w:p>
    <w:p w14:paraId="3C1D263E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4550E4C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carbon metrics data source</w:t>
      </w:r>
    </w:p>
    <w:p w14:paraId="4B6662D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 name: WSO2_METRICS_DB</w:t>
      </w:r>
    </w:p>
    <w:p w14:paraId="31EBA2A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description: The datasource used for dashboard feature</w:t>
      </w:r>
    </w:p>
    <w:p w14:paraId="37CCEAB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4B5551D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jdbc/WSO2MetricsDB</w:t>
      </w:r>
    </w:p>
    <w:p w14:paraId="2331530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364B675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05C97EF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1E182F8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'jdbc:h2:${sys:carbon.home}/wso2/dashboard/database/metrics;AUTO_SERVER=TRUE'</w:t>
      </w:r>
    </w:p>
    <w:p w14:paraId="20E3520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4BCF0BD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6107335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6C4A705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20</w:t>
      </w:r>
    </w:p>
    <w:p w14:paraId="7EC3C51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376CF25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6999347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357DA82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</w:t>
      </w:r>
    </w:p>
    <w:p w14:paraId="30A960A6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6CED90C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 name: WSO2_PERMISSIONS_DB</w:t>
      </w:r>
    </w:p>
    <w:p w14:paraId="70D7FF4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  description: The datasource used for dashboard feature</w:t>
      </w:r>
    </w:p>
    <w:p w14:paraId="296930A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437CDCE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jdbc/PERMISSION_DB</w:t>
      </w:r>
    </w:p>
    <w:p w14:paraId="28342A8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useJndiReference: true</w:t>
      </w:r>
    </w:p>
    <w:p w14:paraId="7450E40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5E497A1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43DEE87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59897BC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'jdbc:h2:${sys:carbon.home}/wso2/${sys:wso2.runtime}/database/PERMISSION_DB;IFEXISTS=TRUE;DB_CLOSE_ON_EXIT=FALSE;LOCK_TIMEOUT=60000;MVCC=TRUE'</w:t>
      </w:r>
    </w:p>
    <w:p w14:paraId="0A5DFA2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5253605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63A4F60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4A802CE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10</w:t>
      </w:r>
    </w:p>
    <w:p w14:paraId="3246C3F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5FD91A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26DC46B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6B9112B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 </w:t>
      </w:r>
    </w:p>
    <w:p w14:paraId="3787366B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593F752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#Data source for APIM Analytics</w:t>
      </w:r>
    </w:p>
    <w:p w14:paraId="727EEBB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- name: APIM_ANALYTICS_DB</w:t>
      </w:r>
    </w:p>
    <w:p w14:paraId="0A25469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description: Datasource used for APIM Analytics</w:t>
      </w:r>
    </w:p>
    <w:p w14:paraId="5312B00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0EF6EE5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jdbc/APIM_ANALYTICS_DB</w:t>
      </w:r>
    </w:p>
    <w:p w14:paraId="3221EFC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5AF9326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2510B7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0D5E4CE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'jdbc:h2:${sys:carbon.home}/wso2/worker/database/APIM_ANALYTICS_DB;AUTO_SERVER=TRUE'</w:t>
      </w:r>
    </w:p>
    <w:p w14:paraId="75B9FC7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7B17F97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61CA0A9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1F05444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50</w:t>
      </w:r>
    </w:p>
    <w:p w14:paraId="2818660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4B0FE4E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3BCD462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4D088CD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</w:t>
      </w:r>
    </w:p>
    <w:p w14:paraId="5C103C65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75E9C72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#Main datasource used in API Manager</w:t>
      </w:r>
    </w:p>
    <w:p w14:paraId="248B1D6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- name: AM_DB</w:t>
      </w:r>
    </w:p>
    <w:p w14:paraId="07F3F5A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description: Main datasource used by API Manager</w:t>
      </w:r>
    </w:p>
    <w:p w14:paraId="3522C29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jndiConfig:</w:t>
      </w:r>
    </w:p>
    <w:p w14:paraId="1190991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name: jdbc/AM_DB</w:t>
      </w:r>
    </w:p>
    <w:p w14:paraId="734DC69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definition:</w:t>
      </w:r>
    </w:p>
    <w:p w14:paraId="09C89AC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type: RDBMS</w:t>
      </w:r>
    </w:p>
    <w:p w14:paraId="6FE5700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configuration:</w:t>
      </w:r>
    </w:p>
    <w:p w14:paraId="5007597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jdbcUrl: "jdbc:h2:${sys:carbon.home}/../wso2am-3.1.0/repository/database/WSO2AM_DB;AUTO_SERVER=TRUE"</w:t>
      </w:r>
    </w:p>
    <w:p w14:paraId="4500089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username: wso2carbon</w:t>
      </w:r>
    </w:p>
    <w:p w14:paraId="2D55707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password: wso2carbon</w:t>
      </w:r>
    </w:p>
    <w:p w14:paraId="41C7DA7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driverClassName: org.h2.Driver</w:t>
      </w:r>
    </w:p>
    <w:p w14:paraId="2B142C1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maxPoolSize: 10</w:t>
      </w:r>
    </w:p>
    <w:p w14:paraId="3FED598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idleTimeout: 60000</w:t>
      </w:r>
    </w:p>
    <w:p w14:paraId="0F90A00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connectionTestQuery: SELECT 1</w:t>
      </w:r>
    </w:p>
    <w:p w14:paraId="3A59174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validationTimeout: 30000</w:t>
      </w:r>
    </w:p>
    <w:p w14:paraId="06DE984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 isAutoCommit: false</w:t>
      </w:r>
    </w:p>
    <w:p w14:paraId="24845F9E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0554EDF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wso2.business.rules.manager:</w:t>
      </w:r>
    </w:p>
    <w:p w14:paraId="263AE89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datasource: BUSINESS_RULES_DB</w:t>
      </w:r>
    </w:p>
    <w:p w14:paraId="3CF9AEF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rule template wise configuration for deploying business rules</w:t>
      </w:r>
    </w:p>
    <w:p w14:paraId="51BAFA5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deployment_configs:</w:t>
      </w:r>
    </w:p>
    <w:p w14:paraId="0D230B6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</w:t>
      </w:r>
    </w:p>
    <w:p w14:paraId="1478B3C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# &lt;IP&gt;:&lt;HTTPS Port&gt; of the Worker node</w:t>
      </w:r>
    </w:p>
    <w:p w14:paraId="75949DF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localhost:9444:</w:t>
      </w:r>
    </w:p>
    <w:p w14:paraId="617D2F6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# UUIDs of rule templates that are needed to be deployed on the node</w:t>
      </w:r>
    </w:p>
    <w:p w14:paraId="1A90431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stock-data-analysis</w:t>
      </w:r>
    </w:p>
    <w:p w14:paraId="2B6A4D1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stock-exchange-input</w:t>
      </w:r>
    </w:p>
    <w:p w14:paraId="281CBB6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stock-exchange-output</w:t>
      </w:r>
    </w:p>
    <w:p w14:paraId="714F54C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identifying-continuous-production-decrease</w:t>
      </w:r>
    </w:p>
    <w:p w14:paraId="0B73829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popular-tweets-analysis</w:t>
      </w:r>
    </w:p>
    <w:p w14:paraId="6966059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http-analytics-processing</w:t>
      </w:r>
    </w:p>
    <w:p w14:paraId="09F256A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message-tracing-source-template</w:t>
      </w:r>
    </w:p>
    <w:p w14:paraId="30F3908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 - message-tracing-app-template</w:t>
      </w:r>
    </w:p>
    <w:p w14:paraId="0AFD2E1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# credentials for worker nodes</w:t>
      </w:r>
    </w:p>
    <w:p w14:paraId="2DDD088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username: admin</w:t>
      </w:r>
    </w:p>
    <w:p w14:paraId="139D38C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password: admin</w:t>
      </w:r>
    </w:p>
    <w:p w14:paraId="1196F472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672C72F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wso2.transport.http:</w:t>
      </w:r>
    </w:p>
    <w:p w14:paraId="2F430E0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transportProperties:</w:t>
      </w:r>
    </w:p>
    <w:p w14:paraId="3A7DE10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  - name: "server.bootstrap.socket.timeout"</w:t>
      </w:r>
    </w:p>
    <w:p w14:paraId="0A2EDC7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value: 60</w:t>
      </w:r>
    </w:p>
    <w:p w14:paraId="42CD15B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name: "client.bootstrap.socket.timeout"</w:t>
      </w:r>
    </w:p>
    <w:p w14:paraId="50C75F8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value: 60</w:t>
      </w:r>
    </w:p>
    <w:p w14:paraId="0BA7B70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name: "latency.metrics.enabled"</w:t>
      </w:r>
    </w:p>
    <w:p w14:paraId="3C252EE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value: true</w:t>
      </w:r>
    </w:p>
    <w:p w14:paraId="79845570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64CE928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listenerConfigurations:</w:t>
      </w:r>
    </w:p>
    <w:p w14:paraId="63D789E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id: "default"</w:t>
      </w:r>
    </w:p>
    <w:p w14:paraId="5ED316D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host: "0.0.0.0"</w:t>
      </w:r>
    </w:p>
    <w:p w14:paraId="632157A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port: 9089</w:t>
      </w:r>
    </w:p>
    <w:p w14:paraId="112D92EB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1C69F9A5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id: "default-https"</w:t>
      </w:r>
    </w:p>
    <w:p w14:paraId="289AF23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host: "0.0.0.0"</w:t>
      </w:r>
    </w:p>
    <w:p w14:paraId="5B4B794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port: 9640</w:t>
      </w:r>
    </w:p>
    <w:p w14:paraId="797798D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scheme: https</w:t>
      </w:r>
    </w:p>
    <w:p w14:paraId="7C2E5A7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keyStoreFile: "${carbon.home}/resources/security/wso2carbon.jks"</w:t>
      </w:r>
    </w:p>
    <w:p w14:paraId="1951B7F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keyStorePassword: wso2carbon</w:t>
      </w:r>
    </w:p>
    <w:p w14:paraId="6F0C2B4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certPass: wso2carbon</w:t>
      </w:r>
    </w:p>
    <w:p w14:paraId="40E4BF0C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2282063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Dashboard data provider authorization</w:t>
      </w:r>
    </w:p>
    <w:p w14:paraId="7134C05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data.provider.configs:</w:t>
      </w:r>
    </w:p>
    <w:p w14:paraId="0FC4E14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authorizingClass: org.wso2.analytics.apim.dashboards.core.data.provider.Authorizer</w:t>
      </w:r>
    </w:p>
    <w:p w14:paraId="0F03B990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1CF28F7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Additional APIs that needs to be added to the server.</w:t>
      </w:r>
    </w:p>
    <w:p w14:paraId="2075E2D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Should be provided as a key value pairs { API context path: Microservice implementation class }</w:t>
      </w:r>
    </w:p>
    <w:p w14:paraId="658CA84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The configured APIs will be available as https://{host}:{port}/analytics-dashboard/{API_context_path}</w:t>
      </w:r>
    </w:p>
    <w:p w14:paraId="601F7E0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additional.apis:</w:t>
      </w:r>
    </w:p>
    <w:p w14:paraId="3332F07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/apis/analytics/v1.0/apim: org.wso2.analytics.apim.rest.api.proxy.ApimApi</w:t>
      </w:r>
    </w:p>
    <w:p w14:paraId="4440E7B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/apis/v1.0/report: org.wso2.analytics.apim.rest.api.report.ReportApi</w:t>
      </w:r>
    </w:p>
    <w:p w14:paraId="09063E70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4F95F1D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report:</w:t>
      </w:r>
    </w:p>
    <w:p w14:paraId="466B331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implClass: org.wso2.analytics.apim.rest.api.report.reportgen.DefaultReportGeneratorImpl</w:t>
      </w:r>
    </w:p>
    <w:p w14:paraId="199515B0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076DCA3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Authentication configuration</w:t>
      </w:r>
    </w:p>
    <w:p w14:paraId="19F392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auth.configs:</w:t>
      </w:r>
    </w:p>
    <w:p w14:paraId="3049D44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type: apim</w:t>
      </w:r>
    </w:p>
    <w:p w14:paraId="1B61BCA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lastRenderedPageBreak/>
        <w:t xml:space="preserve">  ssoEnabled: true</w:t>
      </w:r>
    </w:p>
    <w:p w14:paraId="0F900F9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properties:</w:t>
      </w:r>
    </w:p>
    <w:p w14:paraId="24B3E0E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adminScope: apim_analytics:admin_carbon.super</w:t>
      </w:r>
    </w:p>
    <w:p w14:paraId="23C8338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allScopes: apim_analytics:admin apim_analytics:product_manager apim_analytics:api_developer apim_analytics:app_developer apim_analytics:devops_engineer apim_analytics:analytics_viewer apim_analytics:everyone openid apim:api_view apim:subscribe</w:t>
      </w:r>
    </w:p>
    <w:p w14:paraId="526E40B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adminUsername: admin</w:t>
      </w:r>
    </w:p>
    <w:p w14:paraId="6AB5E241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adminPassword: admin</w:t>
      </w:r>
    </w:p>
    <w:p w14:paraId="5EB5CAC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kmDcrUrl: https://localhost:9443/client-registration/v0.16/register</w:t>
      </w:r>
    </w:p>
    <w:p w14:paraId="7F31151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kmTokenUrlForRedirection: https://localhost:9443/oauth2</w:t>
      </w:r>
    </w:p>
    <w:p w14:paraId="1903540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kmTokenUrl: https://localhost:9443/oauth2</w:t>
      </w:r>
    </w:p>
    <w:p w14:paraId="2FBA377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kmUsername: admin</w:t>
      </w:r>
    </w:p>
    <w:p w14:paraId="15EF14F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kmPassword: admin</w:t>
      </w:r>
    </w:p>
    <w:p w14:paraId="10052DA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portalAppContext: analytics-dashboard</w:t>
      </w:r>
    </w:p>
    <w:p w14:paraId="31B5A0FC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businessRulesAppContext : business-rules</w:t>
      </w:r>
    </w:p>
    <w:p w14:paraId="1FEDAF4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cacheTimeout: 30</w:t>
      </w:r>
    </w:p>
    <w:p w14:paraId="7C6AE8F2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baseUrl: https://localhost:9643</w:t>
      </w:r>
    </w:p>
    <w:p w14:paraId="2C779329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grantType: authorization_code</w:t>
      </w:r>
    </w:p>
    <w:p w14:paraId="0255607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publisherUrl: https://localhost:9443</w:t>
      </w:r>
    </w:p>
    <w:p w14:paraId="2063780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devPortalUrl: https://localhost:9443</w:t>
      </w:r>
    </w:p>
    <w:p w14:paraId="23004524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externalLogoutUrl: https://localhost:9443/oidc/logout</w:t>
      </w:r>
    </w:p>
    <w:p w14:paraId="5C694114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4CF295A6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wso2.dashboard:</w:t>
      </w:r>
    </w:p>
    <w:p w14:paraId="1163E50A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roles:</w:t>
      </w:r>
    </w:p>
    <w:p w14:paraId="40565B0B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creators:</w:t>
      </w:r>
    </w:p>
    <w:p w14:paraId="4BEF877E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  - apim_analytics:admin_carbon.super</w:t>
      </w:r>
    </w:p>
    <w:p w14:paraId="3F2DC61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themeConfigProviderClass: org.wso2.carbon.dashboards.core.DefaultDashboardThemeConfigProvider</w:t>
      </w:r>
    </w:p>
    <w:p w14:paraId="5A15279C" w14:textId="77777777" w:rsidR="002F62B4" w:rsidRPr="002F62B4" w:rsidRDefault="002F62B4" w:rsidP="002F62B4">
      <w:pPr>
        <w:pStyle w:val="ListParagraph"/>
        <w:rPr>
          <w:lang w:val="en-GB"/>
        </w:rPr>
      </w:pPr>
    </w:p>
    <w:p w14:paraId="789D81E8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## RDBMS Data Provider configuration</w:t>
      </w:r>
    </w:p>
    <w:p w14:paraId="4D8D933F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wso2.rdbms.data.provider:</w:t>
      </w:r>
    </w:p>
    <w:p w14:paraId="4B56BC5D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timeTypes:</w:t>
      </w:r>
    </w:p>
    <w:p w14:paraId="59852BE0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DATE</w:t>
      </w:r>
    </w:p>
    <w:p w14:paraId="64F1266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TIME</w:t>
      </w:r>
    </w:p>
    <w:p w14:paraId="125A8107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DATETIME</w:t>
      </w:r>
    </w:p>
    <w:p w14:paraId="3514B3F3" w14:textId="77777777" w:rsidR="002F62B4" w:rsidRP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TIMESTAMP</w:t>
      </w:r>
    </w:p>
    <w:p w14:paraId="607C74A3" w14:textId="4AD61958" w:rsid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 xml:space="preserve">    - TIMESTAMP WITHOUT TIME ZONE</w:t>
      </w:r>
    </w:p>
    <w:p w14:paraId="129712D3" w14:textId="48B9D190" w:rsidR="002F62B4" w:rsidRDefault="002F62B4" w:rsidP="002F62B4">
      <w:pPr>
        <w:pStyle w:val="ListParagraph"/>
        <w:rPr>
          <w:lang w:val="en-GB"/>
        </w:rPr>
      </w:pPr>
    </w:p>
    <w:p w14:paraId="1BA961E6" w14:textId="5264CBC3" w:rsidR="002F62B4" w:rsidRDefault="002F62B4" w:rsidP="002F62B4">
      <w:pPr>
        <w:pStyle w:val="ListParagraph"/>
        <w:rPr>
          <w:lang w:val="en-GB"/>
        </w:rPr>
      </w:pPr>
      <w:r>
        <w:rPr>
          <w:lang w:val="en-GB"/>
        </w:rPr>
        <w:t>Save it And Close.</w:t>
      </w:r>
    </w:p>
    <w:p w14:paraId="7FE9E11C" w14:textId="0D704405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lastRenderedPageBreak/>
        <w:t>Then Start the API_MANAGER analytics as below commend</w:t>
      </w:r>
    </w:p>
    <w:p w14:paraId="26EE22A6" w14:textId="500D0790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 w:rsidRPr="002F62B4">
        <w:rPr>
          <w:lang w:val="en-GB"/>
        </w:rPr>
        <w:t>wso2am3.1\wso2am-analytics-3.1.0\bin</w:t>
      </w:r>
      <w:r>
        <w:rPr>
          <w:lang w:val="en-GB"/>
        </w:rPr>
        <w:t>\worker.bat –run</w:t>
      </w:r>
    </w:p>
    <w:p w14:paraId="41014987" w14:textId="1721AE8E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noProof/>
        </w:rPr>
        <w:drawing>
          <wp:inline distT="0" distB="0" distL="0" distR="0" wp14:anchorId="524D67E1" wp14:editId="4667CC9E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94F" w14:textId="1495FED8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After Successful start you have to start the API Manager as below command:</w:t>
      </w:r>
    </w:p>
    <w:p w14:paraId="595E4FB3" w14:textId="0A541648" w:rsid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wso2am3.1\wso2am-3.1.0\bin</w:t>
      </w:r>
      <w:r>
        <w:rPr>
          <w:lang w:val="en-GB"/>
        </w:rPr>
        <w:t>\wso2server.bat –run</w:t>
      </w:r>
    </w:p>
    <w:p w14:paraId="7C941C75" w14:textId="16F0E612" w:rsidR="002F62B4" w:rsidRDefault="002F62B4" w:rsidP="002F62B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2B6FCDC" wp14:editId="7798AEDC">
            <wp:extent cx="5943600" cy="4013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6FD0" w14:textId="4B8F4C94" w:rsidR="002F62B4" w:rsidRDefault="002F62B4" w:rsidP="002F62B4">
      <w:pPr>
        <w:pStyle w:val="ListParagraph"/>
        <w:rPr>
          <w:lang w:val="en-GB"/>
        </w:rPr>
      </w:pPr>
    </w:p>
    <w:p w14:paraId="5379A973" w14:textId="6C6F2602" w:rsidR="002F62B4" w:rsidRDefault="002F62B4" w:rsidP="002F62B4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After successful Start of API Manager You have to Start the API_ANALYTICS dashboard to see the Analytics dashboard.</w:t>
      </w:r>
    </w:p>
    <w:p w14:paraId="7F12148E" w14:textId="606A498C" w:rsidR="002F62B4" w:rsidRDefault="002F62B4" w:rsidP="002F62B4">
      <w:pPr>
        <w:pStyle w:val="ListParagraph"/>
        <w:rPr>
          <w:lang w:val="en-GB"/>
        </w:rPr>
      </w:pPr>
      <w:r w:rsidRPr="002F62B4">
        <w:rPr>
          <w:lang w:val="en-GB"/>
        </w:rPr>
        <w:t>wso2am3.1\wso2am-analytics-3.1.0\bin</w:t>
      </w:r>
      <w:r>
        <w:rPr>
          <w:lang w:val="en-GB"/>
        </w:rPr>
        <w:t>\dashboard.bat –run</w:t>
      </w:r>
    </w:p>
    <w:p w14:paraId="47809C88" w14:textId="377922A9" w:rsidR="002F62B4" w:rsidRDefault="002F62B4" w:rsidP="002F62B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0419954C" wp14:editId="4C6F8CF4">
            <wp:extent cx="5943600" cy="3255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873C" w14:textId="7851BAA0" w:rsidR="002F62B4" w:rsidRDefault="002F62B4" w:rsidP="002F62B4">
      <w:pPr>
        <w:pStyle w:val="ListParagraph"/>
        <w:rPr>
          <w:lang w:val="en-GB"/>
        </w:rPr>
      </w:pPr>
    </w:p>
    <w:p w14:paraId="7271814F" w14:textId="2A7679E9" w:rsidR="002F62B4" w:rsidRDefault="002F62B4" w:rsidP="002F62B4">
      <w:pPr>
        <w:pStyle w:val="ListParagraph"/>
        <w:rPr>
          <w:lang w:val="en-GB"/>
        </w:rPr>
      </w:pPr>
      <w:r>
        <w:rPr>
          <w:lang w:val="en-GB"/>
        </w:rPr>
        <w:t>After successful start you will see the URL’s in logs copy the url and Open in Browser.</w:t>
      </w:r>
    </w:p>
    <w:p w14:paraId="1E2FB537" w14:textId="7401870F" w:rsidR="002F62B4" w:rsidRDefault="002F62B4" w:rsidP="002F62B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167E0117" wp14:editId="1316FD5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3AD7" w14:textId="4CB2120A" w:rsidR="002F62B4" w:rsidRDefault="002F62B4" w:rsidP="002F62B4">
      <w:pPr>
        <w:pStyle w:val="ListParagraph"/>
        <w:rPr>
          <w:lang w:val="en-GB"/>
        </w:rPr>
      </w:pPr>
      <w:r>
        <w:rPr>
          <w:lang w:val="en-GB"/>
        </w:rPr>
        <w:t>Enter Username password as admin and admin click on login</w:t>
      </w:r>
    </w:p>
    <w:p w14:paraId="666AEA70" w14:textId="2EB0BE9A" w:rsidR="002F62B4" w:rsidRDefault="002F62B4" w:rsidP="002F62B4">
      <w:pPr>
        <w:pStyle w:val="ListParagraph"/>
        <w:rPr>
          <w:lang w:val="en-GB"/>
        </w:rPr>
      </w:pPr>
    </w:p>
    <w:p w14:paraId="4D8CF3B5" w14:textId="2A37E959" w:rsidR="002F62B4" w:rsidRPr="002F62B4" w:rsidRDefault="002F62B4" w:rsidP="002F62B4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DFFC8A9" wp14:editId="1C553FC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2B4" w:rsidRPr="002F62B4">
      <w:footerReference w:type="default" r:id="rId21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DBAA6F" w14:textId="77777777" w:rsidR="0038609B" w:rsidRDefault="0038609B">
      <w:pPr>
        <w:spacing w:line="240" w:lineRule="auto"/>
      </w:pPr>
      <w:r>
        <w:separator/>
      </w:r>
    </w:p>
  </w:endnote>
  <w:endnote w:type="continuationSeparator" w:id="0">
    <w:p w14:paraId="09FB1C27" w14:textId="77777777" w:rsidR="0038609B" w:rsidRDefault="0038609B">
      <w:pPr>
        <w:spacing w:line="240" w:lineRule="auto"/>
      </w:pPr>
      <w:r>
        <w:continuationSeparator/>
      </w:r>
    </w:p>
  </w:endnote>
  <w:endnote w:type="continuationNotice" w:id="1">
    <w:p w14:paraId="4EFA2AE1" w14:textId="77777777" w:rsidR="0038609B" w:rsidRDefault="0038609B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2186409"/>
      <w:docPartObj>
        <w:docPartGallery w:val="Page Numbers (Bottom of Page)"/>
        <w:docPartUnique/>
      </w:docPartObj>
    </w:sdtPr>
    <w:sdtEndPr/>
    <w:sdtContent>
      <w:p w14:paraId="66A0FB21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8CF028B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9DFBE" w14:textId="77777777" w:rsidR="0038609B" w:rsidRDefault="0038609B">
      <w:pPr>
        <w:spacing w:line="240" w:lineRule="auto"/>
      </w:pPr>
      <w:r>
        <w:separator/>
      </w:r>
    </w:p>
  </w:footnote>
  <w:footnote w:type="continuationSeparator" w:id="0">
    <w:p w14:paraId="281DFA66" w14:textId="77777777" w:rsidR="0038609B" w:rsidRDefault="0038609B">
      <w:pPr>
        <w:spacing w:line="240" w:lineRule="auto"/>
      </w:pPr>
      <w:r>
        <w:continuationSeparator/>
      </w:r>
    </w:p>
  </w:footnote>
  <w:footnote w:type="continuationNotice" w:id="1">
    <w:p w14:paraId="4794B21D" w14:textId="77777777" w:rsidR="0038609B" w:rsidRDefault="0038609B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243CB"/>
    <w:multiLevelType w:val="hybridMultilevel"/>
    <w:tmpl w:val="F274CC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9"/>
  </w:num>
  <w:num w:numId="21">
    <w:abstractNumId w:val="15"/>
  </w:num>
  <w:num w:numId="22">
    <w:abstractNumId w:val="14"/>
  </w:num>
  <w:num w:numId="23">
    <w:abstractNumId w:val="13"/>
  </w:num>
  <w:num w:numId="24">
    <w:abstractNumId w:val="11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8C"/>
    <w:rsid w:val="00016748"/>
    <w:rsid w:val="0006567E"/>
    <w:rsid w:val="000760DB"/>
    <w:rsid w:val="000F00E7"/>
    <w:rsid w:val="0016766E"/>
    <w:rsid w:val="00170063"/>
    <w:rsid w:val="00175643"/>
    <w:rsid w:val="001B2338"/>
    <w:rsid w:val="002061A9"/>
    <w:rsid w:val="002151C3"/>
    <w:rsid w:val="00217B64"/>
    <w:rsid w:val="00235579"/>
    <w:rsid w:val="00257FAA"/>
    <w:rsid w:val="00263938"/>
    <w:rsid w:val="002E78EB"/>
    <w:rsid w:val="002F25A8"/>
    <w:rsid w:val="002F62B4"/>
    <w:rsid w:val="003407A9"/>
    <w:rsid w:val="00340DC9"/>
    <w:rsid w:val="00350BD5"/>
    <w:rsid w:val="0038609B"/>
    <w:rsid w:val="00444F02"/>
    <w:rsid w:val="00490CC6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97127"/>
    <w:rsid w:val="009C3B20"/>
    <w:rsid w:val="009D216F"/>
    <w:rsid w:val="009D3248"/>
    <w:rsid w:val="00A65E8A"/>
    <w:rsid w:val="00A87896"/>
    <w:rsid w:val="00AC1EE7"/>
    <w:rsid w:val="00B650C6"/>
    <w:rsid w:val="00BA63C2"/>
    <w:rsid w:val="00BC6939"/>
    <w:rsid w:val="00BE1875"/>
    <w:rsid w:val="00BE45C8"/>
    <w:rsid w:val="00BF2331"/>
    <w:rsid w:val="00BF7463"/>
    <w:rsid w:val="00C30889"/>
    <w:rsid w:val="00C90A2E"/>
    <w:rsid w:val="00CC5861"/>
    <w:rsid w:val="00CF0F39"/>
    <w:rsid w:val="00D30B81"/>
    <w:rsid w:val="00D3649E"/>
    <w:rsid w:val="00D65327"/>
    <w:rsid w:val="00DF0FDA"/>
    <w:rsid w:val="00E142DA"/>
    <w:rsid w:val="00E16F51"/>
    <w:rsid w:val="00E3248C"/>
    <w:rsid w:val="00EB0B6E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7108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so2.com/api-management/previous-release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ff\AppData\Local\Microsoft\Office\16.0\DTS\en-US%7b0F58818F-83C2-42FA-9E51-F1E10FD520A8%7d\%7b2031E31E-5D98-40CD-AFBF-FD6CA3AAE2BD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{2031E31E-5D98-40CD-AFBF-FD6CA3AAE2BD}tf45325165_win32.dotx</Template>
  <TotalTime>0</TotalTime>
  <Pages>17</Pages>
  <Words>2371</Words>
  <Characters>13516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15856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2021-07-14T04:43:00Z</dcterms:created>
  <dcterms:modified xsi:type="dcterms:W3CDTF">2021-07-14T05:03:00Z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